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51718" w14:textId="1C7ED64F" w:rsidR="00851657" w:rsidRDefault="00F714CD" w:rsidP="00F714CD">
      <w:pPr>
        <w:pBdr>
          <w:bottom w:val="single" w:sz="4" w:space="1" w:color="auto"/>
        </w:pBdr>
        <w:spacing w:before="100" w:beforeAutospacing="1" w:after="100" w:afterAutospacing="1"/>
        <w:ind w:left="-3061" w:right="90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DFB786" wp14:editId="04D8F4F6">
            <wp:simplePos x="0" y="0"/>
            <wp:positionH relativeFrom="margin">
              <wp:posOffset>2472901</wp:posOffset>
            </wp:positionH>
            <wp:positionV relativeFrom="paragraph">
              <wp:posOffset>621877</wp:posOffset>
            </wp:positionV>
            <wp:extent cx="2427391" cy="2484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0" t="13530" r="18061" b="19741"/>
                    <a:stretch/>
                  </pic:blipFill>
                  <pic:spPr bwMode="auto">
                    <a:xfrm>
                      <a:off x="0" y="0"/>
                      <a:ext cx="2427391" cy="2484000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A49BED1" wp14:editId="052BC832">
            <wp:simplePos x="0" y="0"/>
            <wp:positionH relativeFrom="margin">
              <wp:posOffset>3122295</wp:posOffset>
            </wp:positionH>
            <wp:positionV relativeFrom="paragraph">
              <wp:posOffset>805392</wp:posOffset>
            </wp:positionV>
            <wp:extent cx="1619885" cy="16198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19885" cy="1619885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4B75CF" wp14:editId="28AF7B87">
            <wp:extent cx="13140000" cy="9745713"/>
            <wp:effectExtent l="152400" t="152400" r="367030" b="3702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0000" cy="97457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51657" w:rsidSect="00F714CD">
      <w:pgSz w:w="16838" w:h="11906" w:orient="landscape" w:code="9"/>
      <w:pgMar w:top="1440" w:right="2880" w:bottom="1440" w:left="28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74"/>
    <w:rsid w:val="00240965"/>
    <w:rsid w:val="00340D74"/>
    <w:rsid w:val="004D384B"/>
    <w:rsid w:val="0082464B"/>
    <w:rsid w:val="00851657"/>
    <w:rsid w:val="00CF65C5"/>
    <w:rsid w:val="00F7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67473"/>
  <w15:chartTrackingRefBased/>
  <w15:docId w15:val="{B72DC633-6D70-4BAF-82EB-BE5E47DE0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D34F2-24F2-4BBA-8F8A-F42704AB7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s16</Template>
  <TotalTime>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jaiswal</dc:creator>
  <cp:keywords/>
  <dc:description/>
  <cp:lastModifiedBy>satyam jaiswal</cp:lastModifiedBy>
  <cp:revision>2</cp:revision>
  <dcterms:created xsi:type="dcterms:W3CDTF">2023-04-23T18:16:00Z</dcterms:created>
  <dcterms:modified xsi:type="dcterms:W3CDTF">2023-04-23T18:16:00Z</dcterms:modified>
</cp:coreProperties>
</file>